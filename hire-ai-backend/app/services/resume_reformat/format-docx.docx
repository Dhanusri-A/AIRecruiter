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65307" w:rsidR="00D642EE" w:rsidP="002D73EC" w:rsidRDefault="00AA7F11" w14:paraId="133C0DA1" w14:textId="262A6EF9">
      <w:pPr>
        <w:pStyle w:val="Heading1"/>
        <w:rPr>
          <w:rFonts w:ascii="Tahoma" w:hAnsi="Tahoma" w:cs="Tahoma"/>
          <w:lang w:val="en-US"/>
        </w:rPr>
      </w:pPr>
      <w:r w:rsidRPr="46E7B6CC" w:rsidR="5AB63B53">
        <w:rPr>
          <w:rFonts w:ascii="Tahoma" w:hAnsi="Tahoma" w:cs="Tahoma"/>
          <w:lang w:val="en-US"/>
        </w:rPr>
        <w:t>NAME</w:t>
      </w:r>
    </w:p>
    <w:p w:rsidRPr="003E1ACF" w:rsidR="00AA7F11" w:rsidP="46E7B6CC" w:rsidRDefault="00AA7F11" w14:paraId="41D344BC" w14:textId="53E0B0F4">
      <w:pPr>
        <w:rPr>
          <w:rFonts w:ascii="Tahoma" w:hAnsi="Tahoma" w:cs="Tahoma"/>
          <w:caps w:val="1"/>
          <w:color w:val="73243D"/>
          <w:sz w:val="28"/>
          <w:szCs w:val="28"/>
          <w:lang w:val="en-US" w:eastAsia="de-CH"/>
        </w:rPr>
      </w:pPr>
      <w:r w:rsidRPr="46E7B6CC" w:rsidR="5AB63B53">
        <w:rPr>
          <w:rFonts w:ascii="Tahoma" w:hAnsi="Tahoma" w:cs="Tahoma"/>
          <w:caps w:val="1"/>
          <w:color w:val="73243D"/>
          <w:sz w:val="28"/>
          <w:szCs w:val="28"/>
          <w:lang w:val="en-US" w:eastAsia="de-CH"/>
        </w:rPr>
        <w:t>TITLE</w:t>
      </w:r>
    </w:p>
    <w:p w:rsidRPr="00AA7F11" w:rsidR="00AA7F11" w:rsidP="00AA7F11" w:rsidRDefault="00AA7F11" w14:paraId="3FBFDC05" w14:textId="77777777">
      <w:pPr>
        <w:rPr>
          <w:rFonts w:ascii="Tahoma" w:hAnsi="Tahoma" w:cs="Tahoma"/>
          <w:lang w:val="en-US" w:eastAsia="de-CH"/>
        </w:rPr>
      </w:pPr>
    </w:p>
    <w:p w:rsidRPr="00AA7F11" w:rsidR="009F0805" w:rsidP="0070395D" w:rsidRDefault="005F0540" w14:paraId="110D19FC" w14:textId="47C63648">
      <w:pPr>
        <w:pStyle w:val="Name"/>
        <w:rPr>
          <w:rFonts w:ascii="Tahoma" w:hAnsi="Tahoma" w:cs="Tahoma"/>
          <w:lang w:val="en-US"/>
        </w:rPr>
      </w:pPr>
    </w:p>
    <w:p w:rsidRPr="007C2901" w:rsidR="007C2901" w:rsidP="007C2901" w:rsidRDefault="007C2901" w14:paraId="01CBD2D4" w14:textId="77777777">
      <w:pPr>
        <w:pStyle w:val="Quote"/>
        <w:ind w:right="3541"/>
        <w:rPr>
          <w:rFonts w:ascii="Tahoma" w:hAnsi="Tahoma" w:cs="Tahoma"/>
          <w:color w:val="F37321" w:themeColor="accent1"/>
        </w:rPr>
      </w:pPr>
      <w:r w:rsidRPr="007C2901">
        <w:rPr>
          <w:rFonts w:ascii="Tahoma" w:hAnsi="Tahoma" w:cs="Tahoma"/>
          <w:color w:val="F37321" w:themeColor="accent1"/>
        </w:rPr>
        <w:t>“If you can't explain it simply, you don't understand it well enough.”</w:t>
      </w:r>
      <w:r w:rsidRPr="007C2901">
        <w:rPr>
          <w:rFonts w:ascii="Tahoma" w:hAnsi="Tahoma" w:cs="Tahoma"/>
          <w:color w:val="F37321" w:themeColor="accent1"/>
        </w:rPr>
        <w:br/>
      </w:r>
      <w:r w:rsidRPr="007C2901">
        <w:rPr>
          <w:rFonts w:ascii="Tahoma" w:hAnsi="Tahoma" w:cs="Tahoma"/>
          <w:color w:val="F37321" w:themeColor="accent1"/>
        </w:rPr>
        <w:t xml:space="preserve">— Albert Einstein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096"/>
        <w:gridCol w:w="2966"/>
      </w:tblGrid>
      <w:tr w:rsidRPr="00AA7F11" w:rsidR="00437173" w:rsidTr="46E7B6CC" w14:paraId="3F1299DA" w14:textId="77777777">
        <w:trPr>
          <w:trHeight w:val="58"/>
        </w:trPr>
        <w:tc>
          <w:tcPr>
            <w:tcW w:w="6096" w:type="dxa"/>
            <w:tcMar/>
          </w:tcPr>
          <w:p w:rsidRPr="00AA7F11" w:rsidR="00437173" w:rsidP="002530F6" w:rsidRDefault="00437173" w14:paraId="19D934DD" w14:textId="32DE3045">
            <w:pPr>
              <w:pStyle w:val="Header1"/>
              <w:rPr>
                <w:rFonts w:ascii="Tahoma" w:hAnsi="Tahoma" w:cs="Tahoma"/>
              </w:rPr>
            </w:pPr>
            <w:r w:rsidRPr="00AA7F11">
              <w:rPr>
                <w:rFonts w:ascii="Tahoma" w:hAnsi="Tahoma" w:cs="Tahoma"/>
              </w:rPr>
              <w:t>About</w:t>
            </w:r>
          </w:p>
        </w:tc>
        <w:tc>
          <w:tcPr>
            <w:tcW w:w="2966" w:type="dxa"/>
            <w:tcMar/>
          </w:tcPr>
          <w:p w:rsidRPr="00AA7F11" w:rsidR="00437173" w:rsidP="002530F6" w:rsidRDefault="00437173" w14:paraId="3CCDD289" w14:textId="77777777">
            <w:pPr>
              <w:pStyle w:val="Header1"/>
              <w:rPr>
                <w:rFonts w:ascii="Tahoma" w:hAnsi="Tahoma" w:cs="Tahoma"/>
              </w:rPr>
            </w:pPr>
            <w:r w:rsidRPr="00AA7F11">
              <w:rPr>
                <w:rFonts w:ascii="Tahoma" w:hAnsi="Tahoma" w:cs="Tahoma"/>
              </w:rPr>
              <w:t xml:space="preserve">Languages </w:t>
            </w:r>
          </w:p>
        </w:tc>
      </w:tr>
      <w:tr w:rsidRPr="00AA7F11" w:rsidR="00437173" w:rsidTr="46E7B6CC" w14:paraId="15EA4E6E" w14:textId="77777777">
        <w:trPr>
          <w:trHeight w:val="804"/>
        </w:trPr>
        <w:tc>
          <w:tcPr>
            <w:tcW w:w="6096" w:type="dxa"/>
            <w:vMerge w:val="restart"/>
            <w:tcMar/>
          </w:tcPr>
          <w:p w:rsidRPr="00AA7F11" w:rsidR="00437173" w:rsidP="002530F6" w:rsidRDefault="00437173" w14:paraId="22636E46" w14:textId="4306A4E0">
            <w:pPr>
              <w:spacing w:before="120" w:after="120"/>
              <w:ind w:right="450"/>
              <w:rPr>
                <w:rFonts w:ascii="Tahoma" w:hAnsi="Tahoma" w:cs="Tahoma"/>
                <w:lang w:val="en-US"/>
              </w:rPr>
            </w:pPr>
            <w:r w:rsidRPr="46E7B6CC" w:rsidR="027A1F0F">
              <w:rPr>
                <w:rFonts w:ascii="Tahoma" w:hAnsi="Tahoma" w:cs="Tahoma"/>
                <w:lang w:val="en-US"/>
              </w:rPr>
              <w:t>SUMMARY</w:t>
            </w:r>
          </w:p>
        </w:tc>
        <w:tc>
          <w:tcPr>
            <w:tcW w:w="2966" w:type="dxa"/>
            <w:tcMar/>
          </w:tcPr>
          <w:p w:rsidRPr="00AA7F11" w:rsidR="00437173" w:rsidP="46E7B6CC" w:rsidRDefault="00AA7F11" w14:paraId="05EAA5E1" w14:textId="3338408D">
            <w:pPr>
              <w:pStyle w:val="ListParagraph"/>
              <w:spacing w:before="120" w:after="120" w:line="240" w:lineRule="auto"/>
              <w:ind w:left="314" w:hanging="314"/>
              <w:rPr>
                <w:rFonts w:ascii="Tahoma" w:hAnsi="Tahoma" w:cs="Tahoma"/>
                <w:lang w:val="en-US"/>
              </w:rPr>
            </w:pPr>
            <w:r w:rsidRPr="46E7B6CC" w:rsidR="10C98410">
              <w:rPr>
                <w:rFonts w:ascii="Tahoma" w:hAnsi="Tahoma" w:cs="Tahoma"/>
                <w:lang w:val="en-US"/>
              </w:rPr>
              <w:t>LANGUAGES</w:t>
            </w:r>
          </w:p>
        </w:tc>
      </w:tr>
      <w:tr w:rsidRPr="00AA7F11" w:rsidR="00437173" w:rsidTr="46E7B6CC" w14:paraId="12475B5E" w14:textId="77777777">
        <w:trPr>
          <w:trHeight w:val="804"/>
        </w:trPr>
        <w:tc>
          <w:tcPr>
            <w:tcW w:w="6096" w:type="dxa"/>
            <w:vMerge/>
            <w:tcMar/>
          </w:tcPr>
          <w:p w:rsidRPr="00AA7F11" w:rsidR="00437173" w:rsidP="002530F6" w:rsidRDefault="00437173" w14:paraId="58CF9372" w14:textId="77777777">
            <w:pPr>
              <w:spacing w:before="120" w:after="120"/>
              <w:ind w:right="321"/>
              <w:rPr>
                <w:rFonts w:ascii="Tahoma" w:hAnsi="Tahoma" w:cs="Tahoma"/>
                <w:lang w:val="en-US"/>
              </w:rPr>
            </w:pPr>
          </w:p>
        </w:tc>
        <w:tc>
          <w:tcPr>
            <w:tcW w:w="2966" w:type="dxa"/>
            <w:tcMar/>
          </w:tcPr>
          <w:p w:rsidRPr="00AA7F11" w:rsidR="00437173" w:rsidP="002530F6" w:rsidRDefault="00437173" w14:paraId="2E58732D" w14:textId="77777777">
            <w:pPr>
              <w:pStyle w:val="Header1"/>
              <w:rPr>
                <w:rFonts w:ascii="Tahoma" w:hAnsi="Tahoma" w:cs="Tahoma"/>
              </w:rPr>
            </w:pPr>
            <w:r w:rsidRPr="00AA7F11">
              <w:rPr>
                <w:rFonts w:ascii="Tahoma" w:hAnsi="Tahoma" w:cs="Tahoma"/>
              </w:rPr>
              <w:t>Interests</w:t>
            </w:r>
          </w:p>
        </w:tc>
      </w:tr>
      <w:tr w:rsidRPr="00AA7F11" w:rsidR="00437173" w:rsidTr="46E7B6CC" w14:paraId="29970038" w14:textId="77777777">
        <w:trPr>
          <w:trHeight w:val="804"/>
        </w:trPr>
        <w:tc>
          <w:tcPr>
            <w:tcW w:w="6096" w:type="dxa"/>
            <w:vMerge/>
            <w:tcMar/>
          </w:tcPr>
          <w:p w:rsidRPr="00AA7F11" w:rsidR="00437173" w:rsidP="002530F6" w:rsidRDefault="00437173" w14:paraId="5688ECB4" w14:textId="77777777">
            <w:pPr>
              <w:spacing w:before="120" w:after="120"/>
              <w:ind w:right="321"/>
              <w:rPr>
                <w:rFonts w:ascii="Tahoma" w:hAnsi="Tahoma" w:cs="Tahoma"/>
                <w:lang w:val="en-US"/>
              </w:rPr>
            </w:pPr>
          </w:p>
        </w:tc>
        <w:tc>
          <w:tcPr>
            <w:tcW w:w="2966" w:type="dxa"/>
            <w:tcMar/>
          </w:tcPr>
          <w:p w:rsidRPr="00AA7F11" w:rsidR="00437173" w:rsidP="46E7B6CC" w:rsidRDefault="009A2804" w14:paraId="6FDA6D10" w14:textId="6FD245E4">
            <w:pPr>
              <w:pStyle w:val="ListParagraph"/>
              <w:spacing w:before="120" w:after="120" w:line="240" w:lineRule="auto"/>
              <w:ind w:left="314" w:hanging="314"/>
              <w:rPr>
                <w:rFonts w:ascii="Tahoma" w:hAnsi="Tahoma" w:cs="Tahoma"/>
                <w:lang w:val="en-US"/>
              </w:rPr>
            </w:pPr>
            <w:r w:rsidRPr="46E7B6CC" w:rsidR="73DEAF7E">
              <w:rPr>
                <w:rFonts w:ascii="Tahoma" w:hAnsi="Tahoma" w:cs="Tahoma"/>
                <w:lang w:val="en-US"/>
              </w:rPr>
              <w:t>HOBBIES</w:t>
            </w:r>
          </w:p>
        </w:tc>
      </w:tr>
      <w:tr w:rsidRPr="00AA7F11" w:rsidR="00437173" w:rsidTr="46E7B6CC" w14:paraId="3636204E" w14:textId="77777777">
        <w:tc>
          <w:tcPr>
            <w:tcW w:w="9062" w:type="dxa"/>
            <w:gridSpan w:val="2"/>
            <w:tcMar/>
          </w:tcPr>
          <w:p w:rsidR="00437173" w:rsidP="002530F6" w:rsidRDefault="00437173" w14:paraId="3BCBE5B6" w14:textId="77777777">
            <w:pPr>
              <w:rPr>
                <w:rFonts w:ascii="Tahoma" w:hAnsi="Tahoma" w:cs="Tahoma"/>
                <w:lang w:val="en-US"/>
              </w:rPr>
            </w:pPr>
          </w:p>
          <w:p w:rsidR="007C2901" w:rsidP="002530F6" w:rsidRDefault="007C2901" w14:paraId="44F0C861" w14:textId="77777777">
            <w:pPr>
              <w:rPr>
                <w:rFonts w:ascii="Tahoma" w:hAnsi="Tahoma" w:cs="Tahoma"/>
                <w:lang w:val="en-US"/>
              </w:rPr>
            </w:pPr>
          </w:p>
          <w:p w:rsidR="007C2901" w:rsidP="002530F6" w:rsidRDefault="007C2901" w14:paraId="2404B1F0" w14:textId="77777777">
            <w:pPr>
              <w:rPr>
                <w:rFonts w:ascii="Tahoma" w:hAnsi="Tahoma" w:cs="Tahoma"/>
                <w:lang w:val="en-US"/>
              </w:rPr>
            </w:pPr>
          </w:p>
          <w:p w:rsidRPr="00AA7F11" w:rsidR="007C2901" w:rsidP="002530F6" w:rsidRDefault="007C2901" w14:paraId="20F01A85" w14:textId="77777777">
            <w:pPr>
              <w:rPr>
                <w:rFonts w:ascii="Tahoma" w:hAnsi="Tahoma" w:cs="Tahoma"/>
                <w:lang w:val="en-US"/>
              </w:rPr>
            </w:pPr>
          </w:p>
        </w:tc>
      </w:tr>
      <w:tr w:rsidRPr="00AA7F11" w:rsidR="00437173" w:rsidTr="46E7B6CC" w14:paraId="5E3DA320" w14:textId="77777777">
        <w:tc>
          <w:tcPr>
            <w:tcW w:w="9062" w:type="dxa"/>
            <w:gridSpan w:val="2"/>
            <w:tcMar/>
          </w:tcPr>
          <w:p w:rsidRPr="00AA7F11" w:rsidR="00437173" w:rsidP="002530F6" w:rsidRDefault="00437173" w14:paraId="1FCB886E" w14:textId="77777777">
            <w:pPr>
              <w:pStyle w:val="Header1"/>
              <w:rPr>
                <w:rFonts w:ascii="Tahoma" w:hAnsi="Tahoma" w:cs="Tahoma"/>
              </w:rPr>
            </w:pPr>
            <w:r w:rsidRPr="00AA7F11">
              <w:rPr>
                <w:rFonts w:ascii="Tahoma" w:hAnsi="Tahoma" w:cs="Tahoma"/>
              </w:rPr>
              <w:t>Expertise</w:t>
            </w:r>
          </w:p>
        </w:tc>
      </w:tr>
      <w:tr w:rsidRPr="00AA7F11" w:rsidR="00437173" w:rsidTr="46E7B6CC" w14:paraId="424E96FD" w14:textId="77777777">
        <w:tc>
          <w:tcPr>
            <w:tcW w:w="9062" w:type="dxa"/>
            <w:gridSpan w:val="2"/>
            <w:tcMar/>
          </w:tcPr>
          <w:p w:rsidRPr="008B5C6B" w:rsidR="00437173" w:rsidP="46E7B6CC" w:rsidRDefault="008B5C6B" w14:paraId="08911E93" w14:textId="79E1F99C">
            <w:pPr>
              <w:pStyle w:val="ListParagraph"/>
              <w:spacing w:before="120" w:after="120" w:line="240" w:lineRule="auto"/>
              <w:rPr>
                <w:rFonts w:ascii="Tahoma" w:hAnsi="Tahoma" w:cs="Tahoma"/>
                <w:lang w:val="en-US"/>
              </w:rPr>
            </w:pPr>
            <w:proofErr w:type="gramStart"/>
            <w:r w:rsidRPr="46E7B6CC" w:rsidR="28026C22">
              <w:rPr>
                <w:rFonts w:ascii="Tahoma" w:hAnsi="Tahoma" w:cs="Tahoma"/>
                <w:lang w:val="en-US"/>
              </w:rPr>
              <w:t>SKILLS</w:t>
            </w:r>
            <w:proofErr w:type="spellStart"/>
            <w:proofErr w:type="spellEnd"/>
            <w:proofErr w:type="gramEnd"/>
            <w:proofErr w:type="spellStart"/>
            <w:proofErr w:type="spellEnd"/>
          </w:p>
        </w:tc>
      </w:tr>
    </w:tbl>
    <w:p w:rsidRPr="00AA7F11" w:rsidR="00262A21" w:rsidP="00437173" w:rsidRDefault="00F44B91" w14:paraId="75F18B56" w14:textId="77777777">
      <w:pPr>
        <w:pStyle w:val="Heading2"/>
        <w:rPr>
          <w:rFonts w:ascii="Tahoma" w:hAnsi="Tahoma" w:cs="Tahoma"/>
          <w:noProof w:val="0"/>
          <w:lang w:val="en-US"/>
        </w:rPr>
      </w:pPr>
      <w:r w:rsidRPr="46E7B6CC" w:rsidR="00F44B91">
        <w:rPr>
          <w:rFonts w:ascii="Tahoma" w:hAnsi="Tahoma" w:cs="Tahoma"/>
          <w:noProof w:val="0"/>
          <w:lang w:val="en-US"/>
        </w:rPr>
        <w:t>Project experience</w:t>
      </w:r>
    </w:p>
    <w:p w:rsidRPr="00D010A5" w:rsidR="007C2901" w:rsidP="46E7B6CC" w:rsidRDefault="007C2901" w14:paraId="7C7BF13F" w14:textId="2E9453CD">
      <w:pPr>
        <w:pStyle w:val="ListParagraph"/>
        <w:spacing w:line="276" w:lineRule="auto"/>
        <w:rPr>
          <w:rFonts w:ascii="Tahoma" w:hAnsi="Tahoma" w:cs="Tahoma"/>
          <w:lang w:val="en-US"/>
        </w:rPr>
      </w:pPr>
      <w:r w:rsidRPr="46E7B6CC" w:rsidR="5CA3C6FC">
        <w:rPr>
          <w:rFonts w:ascii="Tahoma" w:hAnsi="Tahoma" w:cs="Tahoma"/>
          <w:lang w:val="en-US"/>
        </w:rPr>
        <w:t>EXPERIENCE</w:t>
      </w:r>
    </w:p>
    <w:p w:rsidRPr="007C2901" w:rsidR="007C2901" w:rsidP="007C2901" w:rsidRDefault="007C2901" w14:paraId="2E73A539" w14:textId="77777777">
      <w:pPr>
        <w:spacing w:line="276" w:lineRule="auto"/>
        <w:rPr>
          <w:rFonts w:ascii="Tahoma" w:hAnsi="Tahoma" w:cs="Tahoma"/>
          <w:lang w:val="en-US"/>
        </w:rPr>
      </w:pPr>
    </w:p>
    <w:p w:rsidRPr="00AA7F11" w:rsidR="00262A21" w:rsidP="00437173" w:rsidRDefault="00F44B91" w14:paraId="500EA657" w14:textId="7532F340">
      <w:pPr>
        <w:pStyle w:val="Heading2"/>
        <w:rPr>
          <w:rFonts w:ascii="Tahoma" w:hAnsi="Tahoma" w:cs="Tahoma"/>
          <w:noProof w:val="0"/>
          <w:lang w:val="en-US"/>
        </w:rPr>
      </w:pPr>
      <w:r w:rsidRPr="00AA7F11">
        <w:rPr>
          <w:rFonts w:ascii="Tahoma" w:hAnsi="Tahoma" w:cs="Tahoma"/>
          <w:noProof w:val="0"/>
          <w:lang w:val="en-US"/>
        </w:rPr>
        <w:t>Education</w:t>
      </w:r>
    </w:p>
    <w:p w:rsidR="007C2901" w:rsidP="007C2901" w:rsidRDefault="007C2901" w14:paraId="1C93D6D9" w14:textId="73938D9F">
      <w:pPr>
        <w:pStyle w:val="ListParagraph"/>
        <w:rPr>
          <w:rFonts w:ascii="Tahoma" w:hAnsi="Tahoma" w:cs="Tahoma"/>
          <w:lang w:val="en-US"/>
        </w:rPr>
      </w:pPr>
      <w:r w:rsidRPr="46E7B6CC" w:rsidR="33A730EC">
        <w:rPr>
          <w:rFonts w:ascii="Tahoma" w:hAnsi="Tahoma" w:cs="Tahoma"/>
          <w:lang w:val="en-US"/>
        </w:rPr>
        <w:t>EDUCATION</w:t>
      </w:r>
      <w:proofErr w:type="gramStart"/>
      <w:proofErr w:type="gramEnd"/>
      <w:proofErr w:type="spellStart"/>
      <w:proofErr w:type="gramStart"/>
      <w:proofErr w:type="spellEnd"/>
      <w:proofErr w:type="gramEnd"/>
    </w:p>
    <w:p w:rsidR="00735B07" w:rsidP="00735B07" w:rsidRDefault="00735B07" w14:paraId="3FB272A7" w14:textId="77777777">
      <w:pPr>
        <w:rPr>
          <w:rFonts w:ascii="Tahoma" w:hAnsi="Tahoma" w:cs="Tahoma"/>
          <w:lang w:val="en-US"/>
        </w:rPr>
      </w:pPr>
    </w:p>
    <w:p w:rsidR="00735B07" w:rsidP="00735B07" w:rsidRDefault="00735B07" w14:paraId="7DC05EE3" w14:textId="77777777">
      <w:pPr>
        <w:pStyle w:val="BodyText"/>
        <w:spacing w:before="161"/>
        <w:ind w:left="0"/>
        <w:rPr>
          <w:color w:val="73233C"/>
          <w:spacing w:val="-2"/>
          <w:sz w:val="48"/>
          <w:szCs w:val="48"/>
        </w:rPr>
      </w:pPr>
      <w:r>
        <w:rPr>
          <w:color w:val="73233C"/>
          <w:spacing w:val="-2"/>
          <w:sz w:val="48"/>
          <w:szCs w:val="48"/>
        </w:rPr>
        <w:t>Certific</w:t>
      </w:r>
      <w:r w:rsidRPr="0052488D">
        <w:rPr>
          <w:color w:val="73233C"/>
          <w:spacing w:val="-2"/>
          <w:sz w:val="48"/>
          <w:szCs w:val="48"/>
        </w:rPr>
        <w:t>ation</w:t>
      </w:r>
    </w:p>
    <w:p w:rsidRPr="00735B07" w:rsidR="00735B07" w:rsidP="46E7B6CC" w:rsidRDefault="00735B07" w14:paraId="5805268C" w14:textId="230426CB">
      <w:pPr>
        <w:pStyle w:val="ListParagraph"/>
        <w:widowControl w:val="0"/>
        <w:tabs>
          <w:tab w:val="left" w:pos="360"/>
        </w:tabs>
        <w:autoSpaceDE w:val="0"/>
        <w:autoSpaceDN w:val="0"/>
        <w:spacing w:before="71" w:after="0" w:line="240" w:lineRule="auto"/>
        <w:contextualSpacing w:val="0"/>
        <w:rPr>
          <w:rFonts w:ascii="Tahoma" w:hAnsi="Tahoma" w:cs="Tahoma"/>
          <w:lang w:val="en-US"/>
        </w:rPr>
      </w:pPr>
      <w:r w:rsidRPr="46E7B6CC" w:rsidR="47CB6A1F">
        <w:rPr>
          <w:rFonts w:ascii="Tahoma" w:hAnsi="Tahoma" w:cs="Tahoma"/>
          <w:lang w:val="en-US"/>
        </w:rPr>
        <w:t>CERTIFICATIONS</w:t>
      </w:r>
    </w:p>
    <w:p w:rsidRPr="00735B07" w:rsidR="00735B07" w:rsidP="00735B07" w:rsidRDefault="00735B07" w14:paraId="01F060DB" w14:textId="77777777">
      <w:pPr>
        <w:rPr>
          <w:rFonts w:ascii="Tahoma" w:hAnsi="Tahoma" w:cs="Tahoma"/>
          <w:lang w:val="en-IN"/>
        </w:rPr>
      </w:pPr>
    </w:p>
    <w:p w:rsidRPr="00AA7F11" w:rsidR="007B0A24" w:rsidP="007B0A24" w:rsidRDefault="007B0A24" w14:paraId="6A642CB2" w14:textId="54DB24D7">
      <w:pPr>
        <w:pStyle w:val="Heading2"/>
        <w:rPr>
          <w:rFonts w:ascii="Tahoma" w:hAnsi="Tahoma" w:cs="Tahoma"/>
          <w:noProof w:val="0"/>
          <w:lang w:val="en-US"/>
        </w:rPr>
      </w:pPr>
      <w:r>
        <w:rPr>
          <w:rFonts w:ascii="Tahoma" w:hAnsi="Tahoma" w:cs="Tahoma"/>
          <w:noProof w:val="0"/>
          <w:lang w:val="en-US"/>
        </w:rPr>
        <w:t>Personal Details</w:t>
      </w:r>
    </w:p>
    <w:p w:rsidRPr="007B0A24" w:rsidR="007B0A24" w:rsidP="007B0A24" w:rsidRDefault="007B0A24" w14:paraId="53A53443" w14:textId="5126984A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Date of Birth</w:t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508D8FEE">
        <w:rPr>
          <w:rFonts w:ascii="Tahoma" w:hAnsi="Tahoma" w:cs="Tahoma"/>
          <w:lang w:val="en-US"/>
        </w:rPr>
        <w:t>DOB</w:t>
      </w:r>
    </w:p>
    <w:p w:rsidRPr="007B0A24" w:rsidR="007B0A24" w:rsidP="007B0A24" w:rsidRDefault="007B0A24" w14:paraId="03D2C1F7" w14:textId="3699C422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Gender</w:t>
      </w:r>
      <w:r>
        <w:tab/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67976230">
        <w:rPr>
          <w:rFonts w:ascii="Tahoma" w:hAnsi="Tahoma" w:cs="Tahoma"/>
          <w:lang w:val="en-US"/>
        </w:rPr>
        <w:t>GENDER</w:t>
      </w:r>
    </w:p>
    <w:p w:rsidRPr="007B0A24" w:rsidR="007B0A24" w:rsidP="007B0A24" w:rsidRDefault="007B0A24" w14:paraId="4767C91E" w14:textId="7607B6E1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Nationality</w:t>
      </w:r>
      <w:r>
        <w:tab/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707E8372">
        <w:rPr>
          <w:rFonts w:ascii="Tahoma" w:hAnsi="Tahoma" w:cs="Tahoma"/>
          <w:lang w:val="en-US"/>
        </w:rPr>
        <w:t>NATIONALITY</w:t>
      </w:r>
    </w:p>
    <w:p w:rsidRPr="007B0A24" w:rsidR="007B0A24" w:rsidP="007B0A24" w:rsidRDefault="007B0A24" w14:paraId="739B5A10" w14:textId="50D71431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Marital Status</w:t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5EF00FF2">
        <w:rPr>
          <w:rFonts w:ascii="Tahoma" w:hAnsi="Tahoma" w:cs="Tahoma"/>
          <w:lang w:val="en-US"/>
        </w:rPr>
        <w:t>MARITAL_STATUS</w:t>
      </w:r>
    </w:p>
    <w:p w:rsidRPr="007B0A24" w:rsidR="007B0A24" w:rsidP="007B0A24" w:rsidRDefault="007B0A24" w14:paraId="29DB13AC" w14:textId="755CF786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Passport</w:t>
      </w:r>
      <w:r>
        <w:tab/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559F5123">
        <w:rPr>
          <w:rFonts w:ascii="Tahoma" w:hAnsi="Tahoma" w:cs="Tahoma"/>
          <w:lang w:val="en-US"/>
        </w:rPr>
        <w:t>PASSPORT</w:t>
      </w:r>
    </w:p>
    <w:p w:rsidRPr="007B0A24" w:rsidR="007B0A24" w:rsidP="007B0A24" w:rsidRDefault="007B0A24" w14:paraId="792722E0" w14:textId="2A6757AC">
      <w:pPr>
        <w:pStyle w:val="ListParagraph"/>
        <w:rPr>
          <w:rFonts w:ascii="Tahoma" w:hAnsi="Tahoma" w:cs="Tahoma"/>
          <w:lang w:val="en-US"/>
        </w:rPr>
      </w:pPr>
      <w:r w:rsidRPr="46E7B6CC" w:rsidR="007B0A24">
        <w:rPr>
          <w:rFonts w:ascii="Tahoma" w:hAnsi="Tahoma" w:cs="Tahoma"/>
          <w:lang w:val="en-US"/>
        </w:rPr>
        <w:t>Current Location</w:t>
      </w:r>
      <w:r>
        <w:tab/>
      </w:r>
      <w:r w:rsidRPr="46E7B6CC" w:rsidR="007B0A24">
        <w:rPr>
          <w:rFonts w:ascii="Tahoma" w:hAnsi="Tahoma" w:cs="Tahoma"/>
          <w:lang w:val="en-US"/>
        </w:rPr>
        <w:t>-</w:t>
      </w:r>
      <w:r>
        <w:tab/>
      </w:r>
      <w:r w:rsidRPr="46E7B6CC" w:rsidR="690455FA">
        <w:rPr>
          <w:rFonts w:ascii="Tahoma" w:hAnsi="Tahoma" w:cs="Tahoma"/>
          <w:lang w:val="en-US"/>
        </w:rPr>
        <w:t>CURRENT_LOCATION</w:t>
      </w:r>
    </w:p>
    <w:sectPr w:rsidRPr="007B0A24" w:rsidR="007B0A24" w:rsidSect="00100F31">
      <w:headerReference w:type="default" r:id="rId10"/>
      <w:footerReference w:type="default" r:id="rId11"/>
      <w:headerReference w:type="first" r:id="rId12"/>
      <w:footerReference w:type="first" r:id="rId13"/>
      <w:pgSz w:w="11906" w:h="16838" w:orient="portrait" w:code="9"/>
      <w:pgMar w:top="3090" w:right="1418" w:bottom="1134" w:left="1418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166" w:rsidP="0070395D" w:rsidRDefault="00685166" w14:paraId="33257E5E" w14:textId="77777777">
      <w:r>
        <w:separator/>
      </w:r>
    </w:p>
    <w:p w:rsidR="00685166" w:rsidP="0070395D" w:rsidRDefault="00685166" w14:paraId="406DBC0F" w14:textId="77777777"/>
  </w:endnote>
  <w:endnote w:type="continuationSeparator" w:id="0">
    <w:p w:rsidR="00685166" w:rsidP="0070395D" w:rsidRDefault="00685166" w14:paraId="085EBAAA" w14:textId="77777777">
      <w:r>
        <w:continuationSeparator/>
      </w:r>
    </w:p>
    <w:p w:rsidR="00685166" w:rsidP="0070395D" w:rsidRDefault="00685166" w14:paraId="352BD1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Light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11359" w:rsidR="004F2DEA" w:rsidP="0070395D" w:rsidRDefault="004F2DEA" w14:paraId="0840594A" w14:textId="684EB486">
    <w:pPr>
      <w:pStyle w:val="Seitenanzahl"/>
    </w:pPr>
    <w:r w:rsidRPr="000C25D3">
      <w:tab/>
    </w:r>
    <w:r>
      <w:fldChar w:fldCharType="begin"/>
    </w:r>
    <w:r>
      <w:instrText xml:space="preserve"> PAGE   \* MERGEFORMAT </w:instrText>
    </w:r>
    <w:r>
      <w:fldChar w:fldCharType="separate"/>
    </w:r>
    <w:r w:rsidR="00C20DBA">
      <w:rPr>
        <w:noProof/>
      </w:rPr>
      <w:t>2</w:t>
    </w:r>
    <w:r>
      <w:fldChar w:fldCharType="end"/>
    </w:r>
    <w:r>
      <w:t xml:space="preserve"> </w:t>
    </w:r>
    <w:r w:rsidRPr="00611359">
      <w:t>|</w:t>
    </w:r>
    <w:r>
      <w:t xml:space="preserve"> </w:t>
    </w:r>
    <w:r>
      <w:fldChar w:fldCharType="begin"/>
    </w:r>
    <w:r>
      <w:instrText> NUMPAGES   \* MERGEFORMAT </w:instrText>
    </w:r>
    <w:r>
      <w:fldChar w:fldCharType="separate"/>
    </w:r>
    <w:r w:rsidR="00C20DBA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C25D3" w:rsidR="004F2DEA" w:rsidP="0070395D" w:rsidRDefault="004F2DEA" w14:paraId="2628BD4D" w14:textId="217AC5E9">
    <w:pPr>
      <w:pStyle w:val="Seitenanzahl"/>
    </w:pPr>
    <w:r w:rsidRPr="000C25D3">
      <w:tab/>
    </w:r>
    <w:r w:rsidRPr="000C25D3">
      <w:fldChar w:fldCharType="begin"/>
    </w:r>
    <w:r w:rsidRPr="000C25D3">
      <w:instrText xml:space="preserve"> PAGE   \* MERGEFORMAT </w:instrText>
    </w:r>
    <w:r w:rsidRPr="000C25D3">
      <w:fldChar w:fldCharType="separate"/>
    </w:r>
    <w:r w:rsidR="00C20DBA">
      <w:rPr>
        <w:noProof/>
      </w:rPr>
      <w:t>1</w:t>
    </w:r>
    <w:r w:rsidRPr="000C25D3">
      <w:fldChar w:fldCharType="end"/>
    </w:r>
    <w:r w:rsidRPr="000C25D3">
      <w:t xml:space="preserve"> | </w:t>
    </w:r>
    <w:r>
      <w:fldChar w:fldCharType="begin"/>
    </w:r>
    <w:r>
      <w:instrText> NUMPAGES   \* MERGEFORMAT </w:instrText>
    </w:r>
    <w:r>
      <w:fldChar w:fldCharType="separate"/>
    </w:r>
    <w:r w:rsidR="00C20DBA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166" w:rsidP="0070395D" w:rsidRDefault="00685166" w14:paraId="6D11C7A3" w14:textId="77777777">
      <w:r>
        <w:separator/>
      </w:r>
    </w:p>
    <w:p w:rsidR="00685166" w:rsidP="0070395D" w:rsidRDefault="00685166" w14:paraId="5E24B7AB" w14:textId="77777777"/>
  </w:footnote>
  <w:footnote w:type="continuationSeparator" w:id="0">
    <w:p w:rsidR="00685166" w:rsidP="0070395D" w:rsidRDefault="00685166" w14:paraId="3CE814DA" w14:textId="77777777">
      <w:r>
        <w:continuationSeparator/>
      </w:r>
    </w:p>
    <w:p w:rsidR="00685166" w:rsidP="0070395D" w:rsidRDefault="00685166" w14:paraId="2E74B58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92CD4" w:rsidR="004F2DEA" w:rsidP="00437173" w:rsidRDefault="00437173" w14:paraId="321BA247" w14:textId="081AD519">
    <w:pPr>
      <w:pStyle w:val="Header"/>
      <w:tabs>
        <w:tab w:val="clear" w:pos="4536"/>
        <w:tab w:val="clear" w:pos="9072"/>
      </w:tabs>
      <w:spacing w:before="284"/>
      <w:rPr>
        <w:rStyle w:val="LogoFolgeseiteZchn"/>
      </w:rPr>
    </w:pPr>
    <w:r>
      <w:rPr>
        <w:noProof/>
        <w:lang w:val="en-US"/>
      </w:rPr>
      <w:drawing>
        <wp:inline distT="0" distB="0" distL="0" distR="0" wp14:anchorId="086DE039" wp14:editId="7A3FB0C3">
          <wp:extent cx="1318895" cy="784575"/>
          <wp:effectExtent l="0" t="0" r="0" b="0"/>
          <wp:docPr id="18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62"/>
                  <a:stretch/>
                </pic:blipFill>
                <pic:spPr bwMode="auto">
                  <a:xfrm>
                    <a:off x="0" y="0"/>
                    <a:ext cx="1329580" cy="790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F6FFE" w:rsidR="004F2DEA" w:rsidP="0070395D" w:rsidRDefault="00AB6596" w14:paraId="6001068E" w14:textId="4AE5686A">
    <w:pPr>
      <w:pStyle w:val="Header"/>
      <w:rPr>
        <w:rStyle w:val="LogoZchn"/>
      </w:rPr>
    </w:pPr>
    <w:r>
      <w:rPr>
        <w:noProof/>
        <w:lang w:val="en-US"/>
      </w:rPr>
      <w:drawing>
        <wp:inline distT="0" distB="0" distL="0" distR="0" wp14:anchorId="5DE37CA1" wp14:editId="7B310952">
          <wp:extent cx="1318895" cy="784575"/>
          <wp:effectExtent l="0" t="0" r="0" b="0"/>
          <wp:docPr id="1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62"/>
                  <a:stretch/>
                </pic:blipFill>
                <pic:spPr bwMode="auto">
                  <a:xfrm>
                    <a:off x="0" y="0"/>
                    <a:ext cx="1329580" cy="790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Picture 1523703846" style="width:17.75pt;height:20.15pt;visibility:visible;mso-wrap-style:square" o:spid="_x0000_i1025" o:bullet="t" type="#_x0000_t75">
        <v:imagedata o:title="" r:id="rId1"/>
      </v:shape>
    </w:pict>
  </w:numPicBullet>
  <w:abstractNum w:abstractNumId="0" w15:restartNumberingAfterBreak="0">
    <w:nsid w:val="00000001"/>
    <w:multiLevelType w:val="hybridMultilevel"/>
    <w:tmpl w:val="6860A4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000007"/>
    <w:multiLevelType w:val="hybridMultilevel"/>
    <w:tmpl w:val="1A6C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000008"/>
    <w:multiLevelType w:val="hybridMultilevel"/>
    <w:tmpl w:val="9DA4286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000000D"/>
    <w:multiLevelType w:val="hybridMultilevel"/>
    <w:tmpl w:val="68A895B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000000E"/>
    <w:multiLevelType w:val="hybridMultilevel"/>
    <w:tmpl w:val="0ED8E2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0000010"/>
    <w:multiLevelType w:val="hybridMultilevel"/>
    <w:tmpl w:val="1FFA3E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0000012"/>
    <w:multiLevelType w:val="hybridMultilevel"/>
    <w:tmpl w:val="0DBEA9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7DF2478"/>
    <w:multiLevelType w:val="hybridMultilevel"/>
    <w:tmpl w:val="8900611E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5619B1"/>
    <w:multiLevelType w:val="hybridMultilevel"/>
    <w:tmpl w:val="D99269F4"/>
    <w:lvl w:ilvl="0" w:tplc="055610DE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Times New Roman"/>
        <w:color w:val="F37321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10E7F13"/>
    <w:multiLevelType w:val="multilevel"/>
    <w:tmpl w:val="43103C08"/>
    <w:lvl w:ilvl="0">
      <w:start w:val="1"/>
      <w:numFmt w:val="bullet"/>
      <w:pStyle w:val="ListParagraph"/>
      <w:lvlText w:val=""/>
      <w:lvlJc w:val="left"/>
      <w:pPr>
        <w:ind w:left="360" w:hanging="360"/>
      </w:pPr>
      <w:rPr>
        <w:rFonts w:hint="default" w:ascii="Wingdings" w:hAnsi="Wingdings"/>
        <w:color w:val="F37321" w:themeColor="accent1"/>
        <w:sz w:val="26"/>
        <w:szCs w:val="26"/>
      </w:rPr>
    </w:lvl>
    <w:lvl w:ilvl="1">
      <w:start w:val="1"/>
      <w:numFmt w:val="bullet"/>
      <w:lvlText w:val=""/>
      <w:lvlPicBulletId w:val="0"/>
      <w:lvlJc w:val="left"/>
      <w:pPr>
        <w:ind w:left="714" w:hanging="357"/>
      </w:pPr>
      <w:rPr>
        <w:rFonts w:hint="default" w:ascii="Symbol" w:hAnsi="Symbol"/>
        <w:color w:val="auto"/>
        <w:sz w:val="2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6F5EF1"/>
    <w:multiLevelType w:val="hybridMultilevel"/>
    <w:tmpl w:val="29AE405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D1004"/>
    <w:multiLevelType w:val="hybridMultilevel"/>
    <w:tmpl w:val="AE4C04B6"/>
    <w:lvl w:ilvl="0" w:tplc="089A51A8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F37321" w:themeColor="accent1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36A6104"/>
    <w:multiLevelType w:val="hybridMultilevel"/>
    <w:tmpl w:val="26D4DEF0"/>
    <w:lvl w:ilvl="0" w:tplc="6D3E5144">
      <w:numFmt w:val="bullet"/>
      <w:lvlText w:val="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3732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49409D5"/>
    <w:multiLevelType w:val="hybridMultilevel"/>
    <w:tmpl w:val="C5804794"/>
    <w:lvl w:ilvl="0" w:tplc="089A51A8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F37321" w:themeColor="accent1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AF75EF"/>
    <w:multiLevelType w:val="hybridMultilevel"/>
    <w:tmpl w:val="F432D084"/>
    <w:lvl w:ilvl="0" w:tplc="055610DE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Times New Roman"/>
        <w:color w:val="F37321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9178EB"/>
    <w:multiLevelType w:val="hybridMultilevel"/>
    <w:tmpl w:val="3A36BD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003FFF"/>
    <w:multiLevelType w:val="hybridMultilevel"/>
    <w:tmpl w:val="A0CC5D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539430F"/>
    <w:multiLevelType w:val="hybridMultilevel"/>
    <w:tmpl w:val="D398F2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AD0CF6"/>
    <w:multiLevelType w:val="hybridMultilevel"/>
    <w:tmpl w:val="80FCACBE"/>
    <w:lvl w:ilvl="0" w:tplc="CE9EF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24561A"/>
    <w:multiLevelType w:val="hybridMultilevel"/>
    <w:tmpl w:val="B87E32EC"/>
    <w:lvl w:ilvl="0" w:tplc="055610DE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Times New Roman"/>
        <w:color w:val="F37321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5803E67"/>
    <w:multiLevelType w:val="hybridMultilevel"/>
    <w:tmpl w:val="4BC2C8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667430D"/>
    <w:multiLevelType w:val="hybridMultilevel"/>
    <w:tmpl w:val="1032CD08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D5F270E"/>
    <w:multiLevelType w:val="hybridMultilevel"/>
    <w:tmpl w:val="D5DC07B6"/>
    <w:lvl w:ilvl="0" w:tplc="055610DE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cs="Times New Roman"/>
        <w:color w:val="F37321" w:themeColor="accent1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E47648"/>
    <w:multiLevelType w:val="multilevel"/>
    <w:tmpl w:val="54A47DDC"/>
    <w:lvl w:ilvl="0">
      <w:start w:val="1"/>
      <w:numFmt w:val="bullet"/>
      <w:lvlText w:val=""/>
      <w:lvlPicBulletId w:val="0"/>
      <w:lvlJc w:val="left"/>
      <w:pPr>
        <w:ind w:left="357" w:hanging="357"/>
      </w:pPr>
      <w:rPr>
        <w:rFonts w:hint="default" w:ascii="Symbol" w:hAnsi="Symbol"/>
        <w:color w:val="auto"/>
        <w:sz w:val="26"/>
      </w:rPr>
    </w:lvl>
    <w:lvl w:ilvl="1">
      <w:start w:val="1"/>
      <w:numFmt w:val="bullet"/>
      <w:lvlText w:val=""/>
      <w:lvlPicBulletId w:val="0"/>
      <w:lvlJc w:val="left"/>
      <w:pPr>
        <w:ind w:left="720" w:hanging="363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E5A1A36"/>
    <w:multiLevelType w:val="hybridMultilevel"/>
    <w:tmpl w:val="77463370"/>
    <w:lvl w:ilvl="0" w:tplc="055610DE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 w:cs="Times New Roman"/>
        <w:color w:val="F37321" w:themeColor="accent1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603731813">
    <w:abstractNumId w:val="18"/>
  </w:num>
  <w:num w:numId="2" w16cid:durableId="1377853626">
    <w:abstractNumId w:val="7"/>
  </w:num>
  <w:num w:numId="3" w16cid:durableId="826284816">
    <w:abstractNumId w:val="9"/>
  </w:num>
  <w:num w:numId="4" w16cid:durableId="629020591">
    <w:abstractNumId w:val="23"/>
  </w:num>
  <w:num w:numId="5" w16cid:durableId="1862277131">
    <w:abstractNumId w:val="21"/>
  </w:num>
  <w:num w:numId="6" w16cid:durableId="1368414344">
    <w:abstractNumId w:val="10"/>
  </w:num>
  <w:num w:numId="7" w16cid:durableId="838424953">
    <w:abstractNumId w:val="11"/>
  </w:num>
  <w:num w:numId="8" w16cid:durableId="1121604984">
    <w:abstractNumId w:val="22"/>
  </w:num>
  <w:num w:numId="9" w16cid:durableId="1770346879">
    <w:abstractNumId w:val="24"/>
  </w:num>
  <w:num w:numId="10" w16cid:durableId="961111012">
    <w:abstractNumId w:val="13"/>
  </w:num>
  <w:num w:numId="11" w16cid:durableId="720861326">
    <w:abstractNumId w:val="16"/>
  </w:num>
  <w:num w:numId="12" w16cid:durableId="1595286001">
    <w:abstractNumId w:val="17"/>
  </w:num>
  <w:num w:numId="13" w16cid:durableId="1411004684">
    <w:abstractNumId w:val="15"/>
  </w:num>
  <w:num w:numId="14" w16cid:durableId="1668633364">
    <w:abstractNumId w:val="19"/>
  </w:num>
  <w:num w:numId="15" w16cid:durableId="1347174873">
    <w:abstractNumId w:val="8"/>
  </w:num>
  <w:num w:numId="16" w16cid:durableId="873036921">
    <w:abstractNumId w:val="14"/>
  </w:num>
  <w:num w:numId="17" w16cid:durableId="237250072">
    <w:abstractNumId w:val="1"/>
  </w:num>
  <w:num w:numId="18" w16cid:durableId="1818917265">
    <w:abstractNumId w:val="1"/>
  </w:num>
  <w:num w:numId="19" w16cid:durableId="747772453">
    <w:abstractNumId w:val="3"/>
  </w:num>
  <w:num w:numId="20" w16cid:durableId="1932471968">
    <w:abstractNumId w:val="4"/>
  </w:num>
  <w:num w:numId="21" w16cid:durableId="1167869014">
    <w:abstractNumId w:val="6"/>
  </w:num>
  <w:num w:numId="22" w16cid:durableId="1018192001">
    <w:abstractNumId w:val="5"/>
  </w:num>
  <w:num w:numId="23" w16cid:durableId="1207983607">
    <w:abstractNumId w:val="9"/>
  </w:num>
  <w:num w:numId="24" w16cid:durableId="1900287092">
    <w:abstractNumId w:val="2"/>
  </w:num>
  <w:num w:numId="25" w16cid:durableId="1036736400">
    <w:abstractNumId w:val="20"/>
  </w:num>
  <w:num w:numId="26" w16cid:durableId="1518885185">
    <w:abstractNumId w:val="0"/>
  </w:num>
  <w:num w:numId="27" w16cid:durableId="1913005130">
    <w:abstractNumId w:val="9"/>
  </w:num>
  <w:num w:numId="28" w16cid:durableId="603924993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7D4"/>
    <w:rsid w:val="00002122"/>
    <w:rsid w:val="000112FB"/>
    <w:rsid w:val="0001304E"/>
    <w:rsid w:val="000358C7"/>
    <w:rsid w:val="0006127B"/>
    <w:rsid w:val="00062D9F"/>
    <w:rsid w:val="0007141B"/>
    <w:rsid w:val="00081025"/>
    <w:rsid w:val="00081F53"/>
    <w:rsid w:val="000866C0"/>
    <w:rsid w:val="000B3357"/>
    <w:rsid w:val="000C25D3"/>
    <w:rsid w:val="000D2680"/>
    <w:rsid w:val="000D49C4"/>
    <w:rsid w:val="000D6A19"/>
    <w:rsid w:val="000F0389"/>
    <w:rsid w:val="000F6BA9"/>
    <w:rsid w:val="000F73F1"/>
    <w:rsid w:val="00100F31"/>
    <w:rsid w:val="00102A01"/>
    <w:rsid w:val="00104719"/>
    <w:rsid w:val="0010571A"/>
    <w:rsid w:val="001102FB"/>
    <w:rsid w:val="0014167C"/>
    <w:rsid w:val="00144699"/>
    <w:rsid w:val="0014707C"/>
    <w:rsid w:val="001607F8"/>
    <w:rsid w:val="0018255C"/>
    <w:rsid w:val="0019645E"/>
    <w:rsid w:val="001A426D"/>
    <w:rsid w:val="001B330B"/>
    <w:rsid w:val="001B6090"/>
    <w:rsid w:val="001B6458"/>
    <w:rsid w:val="001B77B1"/>
    <w:rsid w:val="001C057C"/>
    <w:rsid w:val="001C7348"/>
    <w:rsid w:val="001C788D"/>
    <w:rsid w:val="001E708F"/>
    <w:rsid w:val="002047D6"/>
    <w:rsid w:val="0020520C"/>
    <w:rsid w:val="00212646"/>
    <w:rsid w:val="00233F46"/>
    <w:rsid w:val="00262A21"/>
    <w:rsid w:val="00265307"/>
    <w:rsid w:val="00265D56"/>
    <w:rsid w:val="00274967"/>
    <w:rsid w:val="00287145"/>
    <w:rsid w:val="0029504A"/>
    <w:rsid w:val="002B79F7"/>
    <w:rsid w:val="002C04EA"/>
    <w:rsid w:val="002C0D3F"/>
    <w:rsid w:val="002D73EC"/>
    <w:rsid w:val="002E2185"/>
    <w:rsid w:val="002E6BBF"/>
    <w:rsid w:val="002F2278"/>
    <w:rsid w:val="00314748"/>
    <w:rsid w:val="003161D1"/>
    <w:rsid w:val="00332CF1"/>
    <w:rsid w:val="00344844"/>
    <w:rsid w:val="00345E3B"/>
    <w:rsid w:val="00364915"/>
    <w:rsid w:val="00387583"/>
    <w:rsid w:val="003A7719"/>
    <w:rsid w:val="003A795B"/>
    <w:rsid w:val="003B01D4"/>
    <w:rsid w:val="003B2655"/>
    <w:rsid w:val="003B35A5"/>
    <w:rsid w:val="003B4CB7"/>
    <w:rsid w:val="003C1118"/>
    <w:rsid w:val="003C6ACF"/>
    <w:rsid w:val="003D2947"/>
    <w:rsid w:val="003D2A73"/>
    <w:rsid w:val="003E0EAD"/>
    <w:rsid w:val="003E1ACF"/>
    <w:rsid w:val="00405640"/>
    <w:rsid w:val="00421C36"/>
    <w:rsid w:val="00421F1C"/>
    <w:rsid w:val="00426723"/>
    <w:rsid w:val="00437173"/>
    <w:rsid w:val="00464B17"/>
    <w:rsid w:val="00471FF3"/>
    <w:rsid w:val="004878AD"/>
    <w:rsid w:val="004A3888"/>
    <w:rsid w:val="004A4F36"/>
    <w:rsid w:val="004B504A"/>
    <w:rsid w:val="004B5116"/>
    <w:rsid w:val="004D268A"/>
    <w:rsid w:val="004D602B"/>
    <w:rsid w:val="004F2DEA"/>
    <w:rsid w:val="00502AC6"/>
    <w:rsid w:val="005056B1"/>
    <w:rsid w:val="0051135C"/>
    <w:rsid w:val="00521ED0"/>
    <w:rsid w:val="00522393"/>
    <w:rsid w:val="00530274"/>
    <w:rsid w:val="005407C8"/>
    <w:rsid w:val="005429DA"/>
    <w:rsid w:val="0054398A"/>
    <w:rsid w:val="0055699E"/>
    <w:rsid w:val="005601CB"/>
    <w:rsid w:val="0056754F"/>
    <w:rsid w:val="0057185E"/>
    <w:rsid w:val="005A4C86"/>
    <w:rsid w:val="005A6925"/>
    <w:rsid w:val="005B7C99"/>
    <w:rsid w:val="005E18D9"/>
    <w:rsid w:val="005E533E"/>
    <w:rsid w:val="005E5F36"/>
    <w:rsid w:val="005F0540"/>
    <w:rsid w:val="006020EF"/>
    <w:rsid w:val="00611359"/>
    <w:rsid w:val="006171CB"/>
    <w:rsid w:val="006177B2"/>
    <w:rsid w:val="00646B73"/>
    <w:rsid w:val="00652F2C"/>
    <w:rsid w:val="00685166"/>
    <w:rsid w:val="00686C4F"/>
    <w:rsid w:val="00692CD4"/>
    <w:rsid w:val="00693F2A"/>
    <w:rsid w:val="00696C60"/>
    <w:rsid w:val="00697972"/>
    <w:rsid w:val="006A0EC0"/>
    <w:rsid w:val="006B0308"/>
    <w:rsid w:val="006B30D2"/>
    <w:rsid w:val="006C0556"/>
    <w:rsid w:val="006C637A"/>
    <w:rsid w:val="006C69DE"/>
    <w:rsid w:val="006C7F3F"/>
    <w:rsid w:val="006E06C1"/>
    <w:rsid w:val="006E1E1F"/>
    <w:rsid w:val="006F451F"/>
    <w:rsid w:val="0070395D"/>
    <w:rsid w:val="007116FA"/>
    <w:rsid w:val="0072624E"/>
    <w:rsid w:val="00735B07"/>
    <w:rsid w:val="007564AC"/>
    <w:rsid w:val="00756705"/>
    <w:rsid w:val="007567BC"/>
    <w:rsid w:val="00763EB6"/>
    <w:rsid w:val="00767DDD"/>
    <w:rsid w:val="00774C86"/>
    <w:rsid w:val="00783150"/>
    <w:rsid w:val="007836B7"/>
    <w:rsid w:val="00787970"/>
    <w:rsid w:val="007A25A6"/>
    <w:rsid w:val="007A4715"/>
    <w:rsid w:val="007B0A24"/>
    <w:rsid w:val="007B1D43"/>
    <w:rsid w:val="007B39DA"/>
    <w:rsid w:val="007C2901"/>
    <w:rsid w:val="007C49B4"/>
    <w:rsid w:val="007C6546"/>
    <w:rsid w:val="007D20F6"/>
    <w:rsid w:val="007E4B1A"/>
    <w:rsid w:val="00812C4A"/>
    <w:rsid w:val="00813172"/>
    <w:rsid w:val="00832D9A"/>
    <w:rsid w:val="0085228C"/>
    <w:rsid w:val="008817CF"/>
    <w:rsid w:val="00881D5F"/>
    <w:rsid w:val="00884373"/>
    <w:rsid w:val="00890060"/>
    <w:rsid w:val="008A7734"/>
    <w:rsid w:val="008B2890"/>
    <w:rsid w:val="008B5C6B"/>
    <w:rsid w:val="008B6B49"/>
    <w:rsid w:val="008B713B"/>
    <w:rsid w:val="008C5245"/>
    <w:rsid w:val="008D25A5"/>
    <w:rsid w:val="008D3438"/>
    <w:rsid w:val="008D61C9"/>
    <w:rsid w:val="008F6FFE"/>
    <w:rsid w:val="008F7A6F"/>
    <w:rsid w:val="00907E18"/>
    <w:rsid w:val="00914AFF"/>
    <w:rsid w:val="0092165A"/>
    <w:rsid w:val="009305DE"/>
    <w:rsid w:val="009338CC"/>
    <w:rsid w:val="009565E7"/>
    <w:rsid w:val="00957B6E"/>
    <w:rsid w:val="00963653"/>
    <w:rsid w:val="00967600"/>
    <w:rsid w:val="00967E7D"/>
    <w:rsid w:val="009721A3"/>
    <w:rsid w:val="00973460"/>
    <w:rsid w:val="00984FCA"/>
    <w:rsid w:val="009A2804"/>
    <w:rsid w:val="009A7DA9"/>
    <w:rsid w:val="009B12CC"/>
    <w:rsid w:val="009B3405"/>
    <w:rsid w:val="009D0B03"/>
    <w:rsid w:val="009E5199"/>
    <w:rsid w:val="009F0805"/>
    <w:rsid w:val="009F3711"/>
    <w:rsid w:val="00A10FE3"/>
    <w:rsid w:val="00A23572"/>
    <w:rsid w:val="00A34A37"/>
    <w:rsid w:val="00A36891"/>
    <w:rsid w:val="00A47100"/>
    <w:rsid w:val="00A67719"/>
    <w:rsid w:val="00A73E5A"/>
    <w:rsid w:val="00A750D3"/>
    <w:rsid w:val="00A76539"/>
    <w:rsid w:val="00A863B1"/>
    <w:rsid w:val="00AA7F11"/>
    <w:rsid w:val="00AB6596"/>
    <w:rsid w:val="00AB7F90"/>
    <w:rsid w:val="00AC7601"/>
    <w:rsid w:val="00AD62AF"/>
    <w:rsid w:val="00AF5E7D"/>
    <w:rsid w:val="00AF7F07"/>
    <w:rsid w:val="00B0457A"/>
    <w:rsid w:val="00B46E5D"/>
    <w:rsid w:val="00B47631"/>
    <w:rsid w:val="00B52370"/>
    <w:rsid w:val="00B5588D"/>
    <w:rsid w:val="00B8556F"/>
    <w:rsid w:val="00B95DE7"/>
    <w:rsid w:val="00BB3347"/>
    <w:rsid w:val="00BD6A86"/>
    <w:rsid w:val="00BD7227"/>
    <w:rsid w:val="00BE59E7"/>
    <w:rsid w:val="00BF4158"/>
    <w:rsid w:val="00BF5698"/>
    <w:rsid w:val="00C003FD"/>
    <w:rsid w:val="00C016D1"/>
    <w:rsid w:val="00C2018D"/>
    <w:rsid w:val="00C2094F"/>
    <w:rsid w:val="00C20DBA"/>
    <w:rsid w:val="00C2586A"/>
    <w:rsid w:val="00C27A08"/>
    <w:rsid w:val="00C564C7"/>
    <w:rsid w:val="00C5760B"/>
    <w:rsid w:val="00C63736"/>
    <w:rsid w:val="00C776F4"/>
    <w:rsid w:val="00CA18DF"/>
    <w:rsid w:val="00CA62EE"/>
    <w:rsid w:val="00CB402D"/>
    <w:rsid w:val="00CB52D2"/>
    <w:rsid w:val="00CC5524"/>
    <w:rsid w:val="00CD1842"/>
    <w:rsid w:val="00CD1B64"/>
    <w:rsid w:val="00CE20D5"/>
    <w:rsid w:val="00CE3669"/>
    <w:rsid w:val="00CF6B86"/>
    <w:rsid w:val="00D010A5"/>
    <w:rsid w:val="00D07D44"/>
    <w:rsid w:val="00D10C4D"/>
    <w:rsid w:val="00D24A0E"/>
    <w:rsid w:val="00D26736"/>
    <w:rsid w:val="00D44B48"/>
    <w:rsid w:val="00D4713D"/>
    <w:rsid w:val="00D642EE"/>
    <w:rsid w:val="00D822EC"/>
    <w:rsid w:val="00D92EDA"/>
    <w:rsid w:val="00D92FE7"/>
    <w:rsid w:val="00D942F3"/>
    <w:rsid w:val="00DA57A5"/>
    <w:rsid w:val="00DB087C"/>
    <w:rsid w:val="00DD17D4"/>
    <w:rsid w:val="00DF0E97"/>
    <w:rsid w:val="00DF6E29"/>
    <w:rsid w:val="00E14D67"/>
    <w:rsid w:val="00E20AA1"/>
    <w:rsid w:val="00E21B24"/>
    <w:rsid w:val="00E27605"/>
    <w:rsid w:val="00E4167A"/>
    <w:rsid w:val="00E426F8"/>
    <w:rsid w:val="00EA3587"/>
    <w:rsid w:val="00EA5073"/>
    <w:rsid w:val="00EE40F8"/>
    <w:rsid w:val="00F01C3F"/>
    <w:rsid w:val="00F0704C"/>
    <w:rsid w:val="00F1747B"/>
    <w:rsid w:val="00F31938"/>
    <w:rsid w:val="00F37E12"/>
    <w:rsid w:val="00F40BA9"/>
    <w:rsid w:val="00F44A69"/>
    <w:rsid w:val="00F44B91"/>
    <w:rsid w:val="00F83F1D"/>
    <w:rsid w:val="00F904A3"/>
    <w:rsid w:val="00F9463B"/>
    <w:rsid w:val="00FA0785"/>
    <w:rsid w:val="00FA1D41"/>
    <w:rsid w:val="00FE3592"/>
    <w:rsid w:val="00FE5406"/>
    <w:rsid w:val="00FF2F17"/>
    <w:rsid w:val="00FF38AC"/>
    <w:rsid w:val="00FF4F80"/>
    <w:rsid w:val="026A974F"/>
    <w:rsid w:val="027A1F0F"/>
    <w:rsid w:val="04C8CD2A"/>
    <w:rsid w:val="0B37D68C"/>
    <w:rsid w:val="10C98410"/>
    <w:rsid w:val="176574A2"/>
    <w:rsid w:val="1CEA13A3"/>
    <w:rsid w:val="28026C22"/>
    <w:rsid w:val="33A730EC"/>
    <w:rsid w:val="46E7B6CC"/>
    <w:rsid w:val="47CB6A1F"/>
    <w:rsid w:val="508D8FEE"/>
    <w:rsid w:val="559F5123"/>
    <w:rsid w:val="5AB63B53"/>
    <w:rsid w:val="5CA3C6FC"/>
    <w:rsid w:val="5EF00FF2"/>
    <w:rsid w:val="65D2843C"/>
    <w:rsid w:val="67976230"/>
    <w:rsid w:val="690455FA"/>
    <w:rsid w:val="707E8372"/>
    <w:rsid w:val="73DEA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68BB"/>
  <w15:docId w15:val="{78A2B94D-E81C-4403-9228-63B4D7FEA6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173"/>
    <w:pPr>
      <w:spacing w:line="300" w:lineRule="auto"/>
    </w:pPr>
    <w:rPr>
      <w:rFonts w:ascii="Source Sans Pro Light" w:hAnsi="Source Sans Pro Light"/>
      <w:lang w:val="en-SG"/>
    </w:rPr>
  </w:style>
  <w:style w:type="paragraph" w:styleId="Heading1">
    <w:name w:val="heading 1"/>
    <w:next w:val="Normal"/>
    <w:link w:val="Heading1Char"/>
    <w:uiPriority w:val="9"/>
    <w:qFormat/>
    <w:rsid w:val="00D642EE"/>
    <w:pPr>
      <w:spacing w:after="120" w:line="240" w:lineRule="auto"/>
      <w:outlineLvl w:val="0"/>
    </w:pPr>
    <w:rPr>
      <w:rFonts w:ascii="Source Sans Pro ExtraLight" w:hAnsi="Source Sans Pro ExtraLight"/>
      <w:caps/>
      <w:color w:val="73243D"/>
      <w:sz w:val="64"/>
      <w:szCs w:val="72"/>
      <w:lang w:val="en-SG" w:eastAsia="de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173"/>
    <w:pPr>
      <w:spacing w:after="400" w:line="240" w:lineRule="auto"/>
      <w:outlineLvl w:val="1"/>
    </w:pPr>
    <w:rPr>
      <w:noProof/>
      <w:color w:val="73243D"/>
      <w:sz w:val="48"/>
      <w:szCs w:val="48"/>
      <w:lang w:eastAsia="de-CH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92CD4"/>
    <w:pPr>
      <w:spacing w:after="2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7173"/>
    <w:pPr>
      <w:spacing w:before="320" w:after="60" w:line="240" w:lineRule="auto"/>
      <w:outlineLvl w:val="3"/>
    </w:pPr>
    <w:rPr>
      <w:rFonts w:ascii="Source Sans Pro SemiBold" w:hAnsi="Source Sans Pro SemiBold"/>
      <w:color w:val="73243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42EE"/>
    <w:rPr>
      <w:rFonts w:ascii="Source Sans Pro ExtraLight" w:hAnsi="Source Sans Pro ExtraLight"/>
      <w:caps/>
      <w:color w:val="73243D"/>
      <w:sz w:val="64"/>
      <w:szCs w:val="72"/>
      <w:lang w:val="en-SG" w:eastAsia="de-CH"/>
    </w:rPr>
  </w:style>
  <w:style w:type="character" w:styleId="Heading2Char" w:customStyle="1">
    <w:name w:val="Heading 2 Char"/>
    <w:basedOn w:val="DefaultParagraphFont"/>
    <w:link w:val="Heading2"/>
    <w:uiPriority w:val="9"/>
    <w:rsid w:val="00437173"/>
    <w:rPr>
      <w:rFonts w:ascii="Source Sans Pro Light" w:hAnsi="Source Sans Pro Light"/>
      <w:noProof/>
      <w:color w:val="73243D"/>
      <w:sz w:val="48"/>
      <w:szCs w:val="48"/>
      <w:lang w:val="en-SG" w:eastAsia="de-CH"/>
    </w:rPr>
  </w:style>
  <w:style w:type="character" w:styleId="Heading3Char" w:customStyle="1">
    <w:name w:val="Heading 3 Char"/>
    <w:basedOn w:val="DefaultParagraphFont"/>
    <w:link w:val="Heading3"/>
    <w:uiPriority w:val="9"/>
    <w:rsid w:val="0018255C"/>
    <w:rPr>
      <w:rFonts w:ascii="Source Sans Pro Light" w:hAnsi="Source Sans Pro Light"/>
      <w:noProof/>
      <w:color w:val="73243D"/>
      <w:sz w:val="48"/>
      <w:szCs w:val="48"/>
      <w:lang w:val="fr-CH" w:eastAsia="de-CH"/>
    </w:rPr>
  </w:style>
  <w:style w:type="paragraph" w:styleId="ListParagraph">
    <w:name w:val="List Paragraph"/>
    <w:basedOn w:val="Normal"/>
    <w:uiPriority w:val="1"/>
    <w:qFormat/>
    <w:rsid w:val="00437173"/>
    <w:pPr>
      <w:numPr>
        <w:numId w:val="3"/>
      </w:numPr>
      <w:contextualSpacing/>
    </w:pPr>
  </w:style>
  <w:style w:type="paragraph" w:styleId="Title">
    <w:name w:val="Title"/>
    <w:next w:val="Normal"/>
    <w:link w:val="TitleChar"/>
    <w:qFormat/>
    <w:rsid w:val="00081F53"/>
    <w:rPr>
      <w:rFonts w:ascii="Source Sans Pro SemiBold" w:hAnsi="Source Sans Pro SemiBold"/>
      <w:color w:val="73243D"/>
      <w:sz w:val="20"/>
      <w:lang w:val="fr-CH"/>
    </w:rPr>
  </w:style>
  <w:style w:type="character" w:styleId="TitleChar" w:customStyle="1">
    <w:name w:val="Title Char"/>
    <w:basedOn w:val="DefaultParagraphFont"/>
    <w:link w:val="Title"/>
    <w:rsid w:val="00081F53"/>
    <w:rPr>
      <w:rFonts w:ascii="Source Sans Pro SemiBold" w:hAnsi="Source Sans Pro SemiBold"/>
      <w:color w:val="73243D"/>
      <w:sz w:val="20"/>
      <w:lang w:val="fr-CH"/>
    </w:rPr>
  </w:style>
  <w:style w:type="paragraph" w:styleId="Subtitle">
    <w:name w:val="Subtitle"/>
    <w:next w:val="Normal"/>
    <w:link w:val="SubtitleChar"/>
    <w:uiPriority w:val="11"/>
    <w:rsid w:val="00081F53"/>
    <w:rPr>
      <w:rFonts w:ascii="Source Sans Pro SemiBold" w:hAnsi="Source Sans Pro SemiBold"/>
      <w:color w:val="73243D"/>
      <w:sz w:val="20"/>
      <w:lang w:val="fr-CH"/>
    </w:rPr>
  </w:style>
  <w:style w:type="character" w:styleId="SubtitleChar" w:customStyle="1">
    <w:name w:val="Subtitle Char"/>
    <w:basedOn w:val="DefaultParagraphFont"/>
    <w:link w:val="Subtitle"/>
    <w:uiPriority w:val="11"/>
    <w:rsid w:val="00081F53"/>
    <w:rPr>
      <w:rFonts w:ascii="Source Sans Pro SemiBold" w:hAnsi="Source Sans Pro SemiBold"/>
      <w:color w:val="73243D"/>
      <w:sz w:val="20"/>
      <w:lang w:val="fr-CH"/>
    </w:rPr>
  </w:style>
  <w:style w:type="paragraph" w:styleId="Header">
    <w:name w:val="header"/>
    <w:basedOn w:val="Normal"/>
    <w:link w:val="HeaderChar"/>
    <w:uiPriority w:val="99"/>
    <w:unhideWhenUsed/>
    <w:rsid w:val="003C6ACF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6ACF"/>
    <w:rPr>
      <w:rFonts w:ascii="Source Sans Pro Light" w:hAnsi="Source Sans Pro Light"/>
      <w:sz w:val="20"/>
    </w:rPr>
  </w:style>
  <w:style w:type="paragraph" w:styleId="Footer">
    <w:name w:val="footer"/>
    <w:basedOn w:val="Normal"/>
    <w:link w:val="FooterChar"/>
    <w:uiPriority w:val="99"/>
    <w:unhideWhenUsed/>
    <w:rsid w:val="003C6ACF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C6ACF"/>
    <w:rPr>
      <w:rFonts w:ascii="Source Sans Pro Light" w:hAnsi="Source Sans Pro Ligh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A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6ACF"/>
    <w:rPr>
      <w:rFonts w:ascii="Tahoma" w:hAnsi="Tahoma" w:cs="Tahoma"/>
      <w:sz w:val="16"/>
      <w:szCs w:val="16"/>
    </w:rPr>
  </w:style>
  <w:style w:type="paragraph" w:styleId="Logo" w:customStyle="1">
    <w:name w:val="Logo"/>
    <w:basedOn w:val="Header"/>
    <w:link w:val="LogoZchn"/>
    <w:rsid w:val="008F6FFE"/>
    <w:pPr>
      <w:spacing w:before="284"/>
    </w:pPr>
  </w:style>
  <w:style w:type="character" w:styleId="LogoZchn" w:customStyle="1">
    <w:name w:val="Logo Zchn"/>
    <w:basedOn w:val="HeaderChar"/>
    <w:link w:val="Logo"/>
    <w:rsid w:val="008F6FFE"/>
    <w:rPr>
      <w:rFonts w:ascii="Source Sans Pro Light" w:hAnsi="Source Sans Pro Light"/>
      <w:sz w:val="20"/>
    </w:rPr>
  </w:style>
  <w:style w:type="paragraph" w:styleId="Seitenanzahl" w:customStyle="1">
    <w:name w:val="Seitenanzahl"/>
    <w:basedOn w:val="Footer"/>
    <w:link w:val="SeitenanzahlZchn"/>
    <w:rsid w:val="00100F31"/>
    <w:pPr>
      <w:tabs>
        <w:tab w:val="clear" w:pos="4536"/>
        <w:tab w:val="left" w:pos="0"/>
      </w:tabs>
      <w:jc w:val="right"/>
    </w:pPr>
    <w:rPr>
      <w:sz w:val="16"/>
      <w:szCs w:val="16"/>
    </w:rPr>
  </w:style>
  <w:style w:type="character" w:styleId="SeitenanzahlZchn" w:customStyle="1">
    <w:name w:val="Seitenanzahl Zchn"/>
    <w:basedOn w:val="FooterChar"/>
    <w:link w:val="Seitenanzahl"/>
    <w:rsid w:val="00100F31"/>
    <w:rPr>
      <w:rFonts w:ascii="Source Sans Pro Light" w:hAnsi="Source Sans Pro Light"/>
      <w:sz w:val="16"/>
      <w:szCs w:val="16"/>
      <w:lang w:val="fr-CH"/>
    </w:rPr>
  </w:style>
  <w:style w:type="paragraph" w:styleId="LogoFolgeseite" w:customStyle="1">
    <w:name w:val="Logo Folgeseite"/>
    <w:basedOn w:val="Header"/>
    <w:next w:val="Normal"/>
    <w:link w:val="LogoFolgeseiteZchn"/>
    <w:rsid w:val="00692CD4"/>
    <w:pPr>
      <w:tabs>
        <w:tab w:val="clear" w:pos="4536"/>
        <w:tab w:val="clear" w:pos="9072"/>
      </w:tabs>
      <w:spacing w:before="284" w:after="1600"/>
    </w:pPr>
  </w:style>
  <w:style w:type="character" w:styleId="LogoFolgeseiteZchn" w:customStyle="1">
    <w:name w:val="Logo Folgeseite Zchn"/>
    <w:basedOn w:val="HeaderChar"/>
    <w:link w:val="LogoFolgeseite"/>
    <w:rsid w:val="00692CD4"/>
    <w:rPr>
      <w:rFonts w:ascii="Source Sans Pro Light" w:hAnsi="Source Sans Pro Light"/>
      <w:sz w:val="20"/>
      <w:lang w:val="fr-CH"/>
    </w:rPr>
  </w:style>
  <w:style w:type="paragraph" w:styleId="Name" w:customStyle="1">
    <w:name w:val="Name"/>
    <w:basedOn w:val="Normal"/>
    <w:next w:val="Normal"/>
    <w:link w:val="NameZchn"/>
    <w:qFormat/>
    <w:rsid w:val="00D642EE"/>
    <w:pPr>
      <w:spacing w:after="680" w:line="240" w:lineRule="auto"/>
    </w:pPr>
    <w:rPr>
      <w:rFonts w:ascii="Source Sans Pro SemiBold" w:hAnsi="Source Sans Pro SemiBold"/>
      <w:color w:val="73243D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D4"/>
    <w:pPr>
      <w:spacing w:before="640" w:after="980" w:line="240" w:lineRule="auto"/>
    </w:pPr>
    <w:rPr>
      <w:i/>
      <w:color w:val="FF6B00"/>
      <w:sz w:val="28"/>
    </w:rPr>
  </w:style>
  <w:style w:type="character" w:styleId="NameZchn" w:customStyle="1">
    <w:name w:val="Name Zchn"/>
    <w:basedOn w:val="DefaultParagraphFont"/>
    <w:link w:val="Name"/>
    <w:rsid w:val="00D642EE"/>
    <w:rPr>
      <w:rFonts w:ascii="Source Sans Pro SemiBold" w:hAnsi="Source Sans Pro SemiBold"/>
      <w:color w:val="73243D"/>
      <w:sz w:val="28"/>
      <w:lang w:val="en-SG"/>
    </w:rPr>
  </w:style>
  <w:style w:type="character" w:styleId="QuoteChar" w:customStyle="1">
    <w:name w:val="Quote Char"/>
    <w:basedOn w:val="DefaultParagraphFont"/>
    <w:link w:val="Quote"/>
    <w:uiPriority w:val="29"/>
    <w:rsid w:val="00692CD4"/>
    <w:rPr>
      <w:rFonts w:ascii="Source Sans Pro Light" w:hAnsi="Source Sans Pro Light"/>
      <w:i/>
      <w:color w:val="FF6B00"/>
      <w:sz w:val="28"/>
      <w:lang w:val="fr-CH"/>
    </w:rPr>
  </w:style>
  <w:style w:type="character" w:styleId="Heading4Char" w:customStyle="1">
    <w:name w:val="Heading 4 Char"/>
    <w:basedOn w:val="DefaultParagraphFont"/>
    <w:link w:val="Heading4"/>
    <w:uiPriority w:val="9"/>
    <w:rsid w:val="00437173"/>
    <w:rPr>
      <w:rFonts w:ascii="Source Sans Pro SemiBold" w:hAnsi="Source Sans Pro SemiBold"/>
      <w:color w:val="73243D"/>
      <w:sz w:val="24"/>
      <w:lang w:val="en-SG"/>
    </w:rPr>
  </w:style>
  <w:style w:type="table" w:styleId="TableGrid">
    <w:name w:val="Table Grid"/>
    <w:basedOn w:val="TableNormal"/>
    <w:uiPriority w:val="59"/>
    <w:rsid w:val="004371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1" w:customStyle="1">
    <w:name w:val="Header 1"/>
    <w:basedOn w:val="Normal"/>
    <w:link w:val="Header1Char"/>
    <w:qFormat/>
    <w:rsid w:val="00437173"/>
    <w:pPr>
      <w:spacing w:before="120" w:after="120" w:line="233" w:lineRule="auto"/>
    </w:pPr>
    <w:rPr>
      <w:color w:val="6D203E" w:themeColor="accent2"/>
      <w:sz w:val="48"/>
      <w:lang w:val="en-US"/>
    </w:rPr>
  </w:style>
  <w:style w:type="character" w:styleId="Header1Char" w:customStyle="1">
    <w:name w:val="Header 1 Char"/>
    <w:basedOn w:val="DefaultParagraphFont"/>
    <w:link w:val="Header1"/>
    <w:rsid w:val="00437173"/>
    <w:rPr>
      <w:rFonts w:ascii="Source Sans Pro Light" w:hAnsi="Source Sans Pro Light"/>
      <w:color w:val="6D203E" w:themeColor="accent2"/>
      <w:sz w:val="4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35B07"/>
    <w:pPr>
      <w:widowControl w:val="0"/>
      <w:autoSpaceDE w:val="0"/>
      <w:autoSpaceDN w:val="0"/>
      <w:spacing w:after="0" w:line="240" w:lineRule="auto"/>
      <w:ind w:left="360"/>
    </w:pPr>
    <w:rPr>
      <w:rFonts w:ascii="Tahoma" w:hAnsi="Tahoma" w:eastAsia="Tahoma" w:cs="Tahoma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735B07"/>
    <w:rPr>
      <w:rFonts w:ascii="Tahoma" w:hAnsi="Tahoma" w:eastAsia="Tahoma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e.gruchow\AppData\Local\Microsoft\Windows\Temporary%20Internet%20Files\Content.Outlook\ASVEC0NA\Curriculum%20Vitae%20Singapore.dotx" TargetMode="External"/></Relationships>
</file>

<file path=word/theme/theme1.xml><?xml version="1.0" encoding="utf-8"?>
<a:theme xmlns:a="http://schemas.openxmlformats.org/drawingml/2006/main" name="Larissa">
  <a:themeElements>
    <a:clrScheme name="Synpulse Refresh_2021_v2">
      <a:dk1>
        <a:srgbClr val="000000"/>
      </a:dk1>
      <a:lt1>
        <a:srgbClr val="FFFFFF"/>
      </a:lt1>
      <a:dk2>
        <a:srgbClr val="66798B"/>
      </a:dk2>
      <a:lt2>
        <a:srgbClr val="F5F5F5"/>
      </a:lt2>
      <a:accent1>
        <a:srgbClr val="F37321"/>
      </a:accent1>
      <a:accent2>
        <a:srgbClr val="6D203E"/>
      </a:accent2>
      <a:accent3>
        <a:srgbClr val="E25854"/>
      </a:accent3>
      <a:accent4>
        <a:srgbClr val="C59872"/>
      </a:accent4>
      <a:accent5>
        <a:srgbClr val="3DA080"/>
      </a:accent5>
      <a:accent6>
        <a:srgbClr val="4E7388"/>
      </a:accent6>
      <a:hlink>
        <a:srgbClr val="F37321"/>
      </a:hlink>
      <a:folHlink>
        <a:srgbClr val="4E7388"/>
      </a:folHlink>
    </a:clrScheme>
    <a:fontScheme name="Custom 4">
      <a:majorFont>
        <a:latin typeface="Source Sans Pro Light"/>
        <a:ea typeface=""/>
        <a:cs typeface=""/>
      </a:majorFont>
      <a:minorFont>
        <a:latin typeface="Source Sans Pro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CCE09C02538549A5DD3B7F67160C67" ma:contentTypeVersion="15" ma:contentTypeDescription="Create a new document." ma:contentTypeScope="" ma:versionID="7b0faf65685fc2dd0d9c2ddf97c9f04b">
  <xsd:schema xmlns:xsd="http://www.w3.org/2001/XMLSchema" xmlns:xs="http://www.w3.org/2001/XMLSchema" xmlns:p="http://schemas.microsoft.com/office/2006/metadata/properties" xmlns:ns2="f8c7d7a9-a989-4619-b497-77b356c9e8ac" xmlns:ns3="0bc37b73-28a2-4ea9-9865-c0dafb4ad84c" targetNamespace="http://schemas.microsoft.com/office/2006/metadata/properties" ma:root="true" ma:fieldsID="90922d0110ffa96ea8e7ff666c55415c" ns2:_="" ns3:_="">
    <xsd:import namespace="f8c7d7a9-a989-4619-b497-77b356c9e8ac"/>
    <xsd:import namespace="0bc37b73-28a2-4ea9-9865-c0dafb4ad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7d7a9-a989-4619-b497-77b356c9e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ff6ffb3-0802-48c5-af2e-cf16e0988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37b73-28a2-4ea9-9865-c0dafb4ad8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035112-2b5c-4630-958c-efa0727bec26}" ma:internalName="TaxCatchAll" ma:showField="CatchAllData" ma:web="7e6f3a21-8b68-47f5-b782-318c292882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c37b73-28a2-4ea9-9865-c0dafb4ad84c" xsi:nil="true"/>
    <lcf76f155ced4ddcb4097134ff3c332f xmlns="f8c7d7a9-a989-4619-b497-77b356c9e8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66AC40-23D8-4CB8-9A73-786CBB7A2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c7d7a9-a989-4619-b497-77b356c9e8ac"/>
    <ds:schemaRef ds:uri="0bc37b73-28a2-4ea9-9865-c0dafb4ad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740E26-6B18-42B7-B68B-9AA33A0EEE8C}">
  <ds:schemaRefs>
    <ds:schemaRef ds:uri="http://schemas.microsoft.com/office/2006/metadata/properties"/>
    <ds:schemaRef ds:uri="http://schemas.microsoft.com/office/infopath/2007/PartnerControls"/>
    <ds:schemaRef ds:uri="0bc37b73-28a2-4ea9-9865-c0dafb4ad84c"/>
    <ds:schemaRef ds:uri="f8c7d7a9-a989-4619-b497-77b356c9e8ac"/>
  </ds:schemaRefs>
</ds:datastoreItem>
</file>

<file path=customXml/itemProps3.xml><?xml version="1.0" encoding="utf-8"?>
<ds:datastoreItem xmlns:ds="http://schemas.openxmlformats.org/officeDocument/2006/customXml" ds:itemID="{88427BD2-2C41-4ED5-A7B2-DB36B98A893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Curriculum Vitae Singapore</ap:Template>
  <ap:Application>Microsoft Word for the web</ap:Application>
  <ap:DocSecurity>0</ap:DocSecurity>
  <ap:ScaleCrop>false</ap:ScaleCrop>
  <ap:Company>SampleZone 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Isabelle Gruchow</dc:creator>
  <keywords/>
  <dc:description/>
  <lastModifiedBy>oscar fernandas</lastModifiedBy>
  <revision>8</revision>
  <lastPrinted>2014-11-20T09:07:00.0000000Z</lastPrinted>
  <dcterms:created xsi:type="dcterms:W3CDTF">2025-11-06T09:50:00.0000000Z</dcterms:created>
  <dcterms:modified xsi:type="dcterms:W3CDTF">2026-01-30T07:50:38.3835015Z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0x01010020CCE09C02538549A5DD3B7F67160C67</vt:lpwstr>
  </property>
  <property fmtid="{D5CDD505-2E9C-101B-9397-08002B2CF9AE}" pid="3" name="_dlc_DocIdItemGuid">
    <vt:lpwstr>5fe81259-4ffa-4b74-8022-574d485f3fcb</vt:lpwstr>
  </property>
  <property fmtid="{D5CDD505-2E9C-101B-9397-08002B2CF9AE}" pid="4" name="MediaServiceImageTags">
    <vt:lpwstr/>
  </property>
</Properties>
</file>